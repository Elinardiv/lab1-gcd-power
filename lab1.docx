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73ED3" w14:textId="3E0C11A1" w:rsidR="00D83A8F" w:rsidRPr="002D403B" w:rsidRDefault="00D83A8F" w:rsidP="00D013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03B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41022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4826150A" w14:textId="0640F78C" w:rsidR="00D83A8F" w:rsidRDefault="00D83A8F" w:rsidP="00D83A8F">
      <w:pPr>
        <w:rPr>
          <w:rFonts w:ascii="Times New Roman" w:hAnsi="Times New Roman" w:cs="Times New Roman"/>
          <w:bCs/>
          <w:sz w:val="28"/>
          <w:szCs w:val="28"/>
        </w:rPr>
      </w:pPr>
      <w:r w:rsidRPr="002D403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2D403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41022" w:rsidRPr="00541022">
        <w:rPr>
          <w:rFonts w:ascii="Times New Roman" w:hAnsi="Times New Roman" w:cs="Times New Roman"/>
          <w:bCs/>
          <w:sz w:val="28"/>
          <w:szCs w:val="28"/>
        </w:rPr>
        <w:t>Даны A и B. Найти минимальное n, чтобы Bⁿ делилось на A. Если не делится никогда — вывести -1.</w:t>
      </w:r>
    </w:p>
    <w:p w14:paraId="05657AF2" w14:textId="77777777" w:rsidR="00541022" w:rsidRPr="00541022" w:rsidRDefault="00541022" w:rsidP="00D83A8F">
      <w:pPr>
        <w:rPr>
          <w:rFonts w:ascii="Times New Roman" w:hAnsi="Times New Roman" w:cs="Times New Roman"/>
          <w:sz w:val="28"/>
          <w:szCs w:val="28"/>
        </w:rPr>
      </w:pPr>
    </w:p>
    <w:p w14:paraId="7801F167" w14:textId="620EBE9C" w:rsidR="00D83A8F" w:rsidRDefault="00541022" w:rsidP="00D83A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Идея</w:t>
      </w:r>
      <w:proofErr w:type="gramStart"/>
      <w:r w:rsidRPr="0054102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Решать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лоб</w:t>
      </w:r>
      <w:r w:rsidR="008039E1">
        <w:rPr>
          <w:rFonts w:ascii="Times New Roman" w:hAnsi="Times New Roman" w:cs="Times New Roman"/>
          <w:sz w:val="28"/>
          <w:szCs w:val="28"/>
        </w:rPr>
        <w:t xml:space="preserve"> не удобно и может быть долго, по этому для решения задачи воспользуемся а</w:t>
      </w:r>
      <w:r w:rsidR="008039E1" w:rsidRPr="008039E1">
        <w:rPr>
          <w:rFonts w:ascii="Times New Roman" w:hAnsi="Times New Roman" w:cs="Times New Roman"/>
          <w:sz w:val="28"/>
          <w:szCs w:val="28"/>
        </w:rPr>
        <w:t>лгоритм</w:t>
      </w:r>
      <w:r w:rsidR="008039E1">
        <w:rPr>
          <w:rFonts w:ascii="Times New Roman" w:hAnsi="Times New Roman" w:cs="Times New Roman"/>
          <w:sz w:val="28"/>
          <w:szCs w:val="28"/>
        </w:rPr>
        <w:t>ом</w:t>
      </w:r>
      <w:r w:rsidR="008039E1" w:rsidRPr="008039E1">
        <w:rPr>
          <w:rFonts w:ascii="Times New Roman" w:hAnsi="Times New Roman" w:cs="Times New Roman"/>
          <w:sz w:val="28"/>
          <w:szCs w:val="28"/>
        </w:rPr>
        <w:t xml:space="preserve"> Евклида </w:t>
      </w:r>
      <w:r w:rsidR="008039E1">
        <w:rPr>
          <w:rFonts w:ascii="Times New Roman" w:hAnsi="Times New Roman" w:cs="Times New Roman"/>
          <w:sz w:val="28"/>
          <w:szCs w:val="28"/>
        </w:rPr>
        <w:t xml:space="preserve">по </w:t>
      </w:r>
      <w:r w:rsidR="008039E1" w:rsidRPr="008039E1">
        <w:rPr>
          <w:rFonts w:ascii="Times New Roman" w:hAnsi="Times New Roman" w:cs="Times New Roman"/>
          <w:sz w:val="28"/>
          <w:szCs w:val="28"/>
        </w:rPr>
        <w:t>нахождени</w:t>
      </w:r>
      <w:r w:rsidR="008039E1">
        <w:rPr>
          <w:rFonts w:ascii="Times New Roman" w:hAnsi="Times New Roman" w:cs="Times New Roman"/>
          <w:sz w:val="28"/>
          <w:szCs w:val="28"/>
        </w:rPr>
        <w:t>ю</w:t>
      </w:r>
      <w:r w:rsidR="008039E1" w:rsidRPr="008039E1">
        <w:rPr>
          <w:rFonts w:ascii="Times New Roman" w:hAnsi="Times New Roman" w:cs="Times New Roman"/>
          <w:sz w:val="28"/>
          <w:szCs w:val="28"/>
        </w:rPr>
        <w:t xml:space="preserve"> НОД (наибольшего общего делителя)</w:t>
      </w:r>
      <w:r w:rsidR="008039E1">
        <w:rPr>
          <w:rFonts w:ascii="Times New Roman" w:hAnsi="Times New Roman" w:cs="Times New Roman"/>
          <w:sz w:val="28"/>
          <w:szCs w:val="28"/>
        </w:rPr>
        <w:t>.</w:t>
      </w:r>
    </w:p>
    <w:p w14:paraId="6AB33F76" w14:textId="77777777" w:rsidR="008039E1" w:rsidRPr="00541022" w:rsidRDefault="008039E1" w:rsidP="00D83A8F">
      <w:pPr>
        <w:rPr>
          <w:rFonts w:ascii="Times New Roman" w:hAnsi="Times New Roman" w:cs="Times New Roman"/>
          <w:sz w:val="28"/>
          <w:szCs w:val="28"/>
        </w:rPr>
      </w:pPr>
    </w:p>
    <w:p w14:paraId="7D96F546" w14:textId="79967512" w:rsidR="00D83A8F" w:rsidRDefault="00D83A8F" w:rsidP="00D83A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03B">
        <w:rPr>
          <w:rFonts w:ascii="Times New Roman" w:hAnsi="Times New Roman" w:cs="Times New Roman"/>
          <w:b/>
          <w:bCs/>
          <w:sz w:val="28"/>
          <w:szCs w:val="28"/>
        </w:rPr>
        <w:t xml:space="preserve">Листинг: </w:t>
      </w:r>
    </w:p>
    <w:p w14:paraId="1981FAA6" w14:textId="77777777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</w:rPr>
      </w:pPr>
      <w:r w:rsidRPr="00D0130D">
        <w:rPr>
          <w:rFonts w:ascii="Times New Roman" w:hAnsi="Times New Roman" w:cs="Times New Roman"/>
          <w:sz w:val="22"/>
          <w:szCs w:val="22"/>
        </w:rPr>
        <w:t>#</w:t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>include</w:t>
      </w:r>
      <w:r w:rsidRPr="00D0130D">
        <w:rPr>
          <w:rFonts w:ascii="Times New Roman" w:hAnsi="Times New Roman" w:cs="Times New Roman"/>
          <w:sz w:val="22"/>
          <w:szCs w:val="22"/>
        </w:rPr>
        <w:t xml:space="preserve"> &lt;</w:t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>iostream</w:t>
      </w:r>
      <w:r w:rsidRPr="00D0130D">
        <w:rPr>
          <w:rFonts w:ascii="Times New Roman" w:hAnsi="Times New Roman" w:cs="Times New Roman"/>
          <w:sz w:val="22"/>
          <w:szCs w:val="22"/>
        </w:rPr>
        <w:t>&gt;</w:t>
      </w:r>
    </w:p>
    <w:p w14:paraId="2A796AE1" w14:textId="77777777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>using</w:t>
      </w:r>
      <w:r w:rsidRPr="00D0130D">
        <w:rPr>
          <w:rFonts w:ascii="Times New Roman" w:hAnsi="Times New Roman" w:cs="Times New Roman"/>
          <w:sz w:val="22"/>
          <w:szCs w:val="22"/>
        </w:rPr>
        <w:t xml:space="preserve"> </w:t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>namespace</w:t>
      </w:r>
      <w:r w:rsidRPr="00D0130D">
        <w:rPr>
          <w:rFonts w:ascii="Times New Roman" w:hAnsi="Times New Roman" w:cs="Times New Roman"/>
          <w:sz w:val="22"/>
          <w:szCs w:val="22"/>
        </w:rPr>
        <w:t xml:space="preserve"> </w:t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>std</w:t>
      </w:r>
      <w:r w:rsidRPr="00D0130D">
        <w:rPr>
          <w:rFonts w:ascii="Times New Roman" w:hAnsi="Times New Roman" w:cs="Times New Roman"/>
          <w:sz w:val="22"/>
          <w:szCs w:val="22"/>
        </w:rPr>
        <w:t>;</w:t>
      </w:r>
    </w:p>
    <w:p w14:paraId="0F05F28A" w14:textId="77777777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</w:rPr>
      </w:pPr>
    </w:p>
    <w:p w14:paraId="72363F78" w14:textId="77777777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</w:rPr>
      </w:pPr>
    </w:p>
    <w:p w14:paraId="262DC64C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proofErr w:type="gramStart"/>
      <w:r w:rsidRPr="008039E1">
        <w:rPr>
          <w:rFonts w:ascii="Times New Roman" w:hAnsi="Times New Roman" w:cs="Times New Roman"/>
          <w:sz w:val="22"/>
          <w:szCs w:val="22"/>
          <w:lang w:val="en-US"/>
        </w:rPr>
        <w:t>gcd</w:t>
      </w:r>
      <w:proofErr w:type="spellEnd"/>
      <w:r w:rsidRPr="008039E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8039E1">
        <w:rPr>
          <w:rFonts w:ascii="Times New Roman" w:hAnsi="Times New Roman" w:cs="Times New Roman"/>
          <w:sz w:val="22"/>
          <w:szCs w:val="22"/>
          <w:lang w:val="en-US"/>
        </w:rPr>
        <w:t>int a, int b) {</w:t>
      </w:r>
    </w:p>
    <w:p w14:paraId="451D1412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while(b</w:t>
      </w:r>
      <w:proofErr w:type="gramStart"/>
      <w:r w:rsidRPr="008039E1">
        <w:rPr>
          <w:rFonts w:ascii="Times New Roman" w:hAnsi="Times New Roman" w:cs="Times New Roman"/>
          <w:sz w:val="22"/>
          <w:szCs w:val="22"/>
          <w:lang w:val="en-US"/>
        </w:rPr>
        <w:t>){</w:t>
      </w:r>
      <w:proofErr w:type="gramEnd"/>
    </w:p>
    <w:p w14:paraId="0797D4CD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a %= b;</w:t>
      </w:r>
    </w:p>
    <w:p w14:paraId="66CB8347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swap(</w:t>
      </w:r>
      <w:proofErr w:type="spellStart"/>
      <w:proofErr w:type="gramStart"/>
      <w:r w:rsidRPr="008039E1">
        <w:rPr>
          <w:rFonts w:ascii="Times New Roman" w:hAnsi="Times New Roman" w:cs="Times New Roman"/>
          <w:sz w:val="22"/>
          <w:szCs w:val="22"/>
          <w:lang w:val="en-US"/>
        </w:rPr>
        <w:t>a,b</w:t>
      </w:r>
      <w:proofErr w:type="spellEnd"/>
      <w:proofErr w:type="gramEnd"/>
      <w:r w:rsidRPr="008039E1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8782D96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}</w:t>
      </w:r>
    </w:p>
    <w:p w14:paraId="25799176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return a;</w:t>
      </w:r>
    </w:p>
    <w:p w14:paraId="43CE17A9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46E8649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F227AD5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8039E1">
        <w:rPr>
          <w:rFonts w:ascii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8039E1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8CF0ED3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 xml:space="preserve">long </w:t>
      </w:r>
      <w:proofErr w:type="spellStart"/>
      <w:r w:rsidRPr="008039E1">
        <w:rPr>
          <w:rFonts w:ascii="Times New Roman" w:hAnsi="Times New Roman" w:cs="Times New Roman"/>
          <w:sz w:val="22"/>
          <w:szCs w:val="22"/>
          <w:lang w:val="en-US"/>
        </w:rPr>
        <w:t>long</w:t>
      </w:r>
      <w:proofErr w:type="spellEnd"/>
      <w:r w:rsidRPr="008039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8039E1">
        <w:rPr>
          <w:rFonts w:ascii="Times New Roman" w:hAnsi="Times New Roman" w:cs="Times New Roman"/>
          <w:sz w:val="22"/>
          <w:szCs w:val="22"/>
          <w:lang w:val="en-US"/>
        </w:rPr>
        <w:t>a,b</w:t>
      </w:r>
      <w:proofErr w:type="spellEnd"/>
      <w:proofErr w:type="gramEnd"/>
      <w:r w:rsidRPr="008039E1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A789F81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208BCC17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spellStart"/>
      <w:r w:rsidRPr="008039E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8039E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039E1">
        <w:rPr>
          <w:rFonts w:ascii="Times New Roman" w:hAnsi="Times New Roman" w:cs="Times New Roman"/>
          <w:sz w:val="22"/>
          <w:szCs w:val="22"/>
        </w:rPr>
        <w:t>&lt;&lt; "</w:t>
      </w:r>
      <w:proofErr w:type="gramEnd"/>
      <w:r w:rsidRPr="008039E1">
        <w:rPr>
          <w:rFonts w:ascii="Times New Roman" w:hAnsi="Times New Roman" w:cs="Times New Roman"/>
          <w:sz w:val="22"/>
          <w:szCs w:val="22"/>
        </w:rPr>
        <w:t xml:space="preserve">Никитин Савелий Сергеевич, группа 020303-АИСа-о25" &lt;&lt; </w:t>
      </w:r>
      <w:proofErr w:type="spellStart"/>
      <w:r w:rsidRPr="008039E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8039E1">
        <w:rPr>
          <w:rFonts w:ascii="Times New Roman" w:hAnsi="Times New Roman" w:cs="Times New Roman"/>
          <w:sz w:val="22"/>
          <w:szCs w:val="22"/>
        </w:rPr>
        <w:t>;</w:t>
      </w:r>
    </w:p>
    <w:p w14:paraId="2E2158FC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</w:rPr>
      </w:pPr>
      <w:r w:rsidRPr="008039E1">
        <w:rPr>
          <w:rFonts w:ascii="Times New Roman" w:hAnsi="Times New Roman" w:cs="Times New Roman"/>
          <w:sz w:val="22"/>
          <w:szCs w:val="22"/>
        </w:rPr>
        <w:tab/>
      </w:r>
    </w:p>
    <w:p w14:paraId="505F9217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8039E1">
        <w:rPr>
          <w:rFonts w:ascii="Times New Roman" w:hAnsi="Times New Roman" w:cs="Times New Roman"/>
          <w:sz w:val="22"/>
          <w:szCs w:val="22"/>
          <w:lang w:val="en-US"/>
        </w:rPr>
        <w:t>cin</w:t>
      </w:r>
      <w:proofErr w:type="spellEnd"/>
      <w:r w:rsidRPr="008039E1">
        <w:rPr>
          <w:rFonts w:ascii="Times New Roman" w:hAnsi="Times New Roman" w:cs="Times New Roman"/>
          <w:sz w:val="22"/>
          <w:szCs w:val="22"/>
          <w:lang w:val="en-US"/>
        </w:rPr>
        <w:t xml:space="preserve"> &gt;&gt; a &gt;&gt; b;</w:t>
      </w:r>
    </w:p>
    <w:p w14:paraId="7D744E53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71EDBB6A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int n = 0;</w:t>
      </w:r>
    </w:p>
    <w:p w14:paraId="483BB5B0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35B5F53C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while (</w:t>
      </w:r>
      <w:proofErr w:type="gramStart"/>
      <w:r w:rsidRPr="008039E1">
        <w:rPr>
          <w:rFonts w:ascii="Times New Roman" w:hAnsi="Times New Roman" w:cs="Times New Roman"/>
          <w:sz w:val="22"/>
          <w:szCs w:val="22"/>
          <w:lang w:val="en-US"/>
        </w:rPr>
        <w:t>a !</w:t>
      </w:r>
      <w:proofErr w:type="gramEnd"/>
      <w:r w:rsidRPr="008039E1">
        <w:rPr>
          <w:rFonts w:ascii="Times New Roman" w:hAnsi="Times New Roman" w:cs="Times New Roman"/>
          <w:sz w:val="22"/>
          <w:szCs w:val="22"/>
          <w:lang w:val="en-US"/>
        </w:rPr>
        <w:t>= 1){</w:t>
      </w:r>
    </w:p>
    <w:p w14:paraId="208DBF8A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 xml:space="preserve">long </w:t>
      </w:r>
      <w:proofErr w:type="spellStart"/>
      <w:r w:rsidRPr="008039E1">
        <w:rPr>
          <w:rFonts w:ascii="Times New Roman" w:hAnsi="Times New Roman" w:cs="Times New Roman"/>
          <w:sz w:val="22"/>
          <w:szCs w:val="22"/>
          <w:lang w:val="en-US"/>
        </w:rPr>
        <w:t>long</w:t>
      </w:r>
      <w:proofErr w:type="spellEnd"/>
      <w:r w:rsidRPr="008039E1">
        <w:rPr>
          <w:rFonts w:ascii="Times New Roman" w:hAnsi="Times New Roman" w:cs="Times New Roman"/>
          <w:sz w:val="22"/>
          <w:szCs w:val="22"/>
          <w:lang w:val="en-US"/>
        </w:rPr>
        <w:t xml:space="preserve"> c = </w:t>
      </w:r>
      <w:proofErr w:type="spellStart"/>
      <w:proofErr w:type="gramStart"/>
      <w:r w:rsidRPr="008039E1">
        <w:rPr>
          <w:rFonts w:ascii="Times New Roman" w:hAnsi="Times New Roman" w:cs="Times New Roman"/>
          <w:sz w:val="22"/>
          <w:szCs w:val="22"/>
          <w:lang w:val="en-US"/>
        </w:rPr>
        <w:t>gcd</w:t>
      </w:r>
      <w:proofErr w:type="spellEnd"/>
      <w:r w:rsidRPr="008039E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8039E1">
        <w:rPr>
          <w:rFonts w:ascii="Times New Roman" w:hAnsi="Times New Roman" w:cs="Times New Roman"/>
          <w:sz w:val="22"/>
          <w:szCs w:val="22"/>
          <w:lang w:val="en-US"/>
        </w:rPr>
        <w:t>a, b);</w:t>
      </w:r>
    </w:p>
    <w:p w14:paraId="78F9C235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lastRenderedPageBreak/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 xml:space="preserve">if (c == </w:t>
      </w:r>
      <w:proofErr w:type="gramStart"/>
      <w:r w:rsidRPr="008039E1">
        <w:rPr>
          <w:rFonts w:ascii="Times New Roman" w:hAnsi="Times New Roman" w:cs="Times New Roman"/>
          <w:sz w:val="22"/>
          <w:szCs w:val="22"/>
          <w:lang w:val="en-US"/>
        </w:rPr>
        <w:t>1){</w:t>
      </w:r>
      <w:proofErr w:type="gramEnd"/>
    </w:p>
    <w:p w14:paraId="209C6A7C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spellStart"/>
      <w:r w:rsidRPr="008039E1">
        <w:rPr>
          <w:rFonts w:ascii="Times New Roman" w:hAnsi="Times New Roman" w:cs="Times New Roman"/>
          <w:sz w:val="22"/>
          <w:szCs w:val="22"/>
          <w:lang w:val="en-US"/>
        </w:rPr>
        <w:t>cout</w:t>
      </w:r>
      <w:proofErr w:type="spellEnd"/>
      <w:r w:rsidRPr="008039E1">
        <w:rPr>
          <w:rFonts w:ascii="Times New Roman" w:hAnsi="Times New Roman" w:cs="Times New Roman"/>
          <w:sz w:val="22"/>
          <w:szCs w:val="22"/>
          <w:lang w:val="en-US"/>
        </w:rPr>
        <w:t xml:space="preserve"> &lt;&lt; -1;</w:t>
      </w:r>
    </w:p>
    <w:p w14:paraId="2BADDB02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return 0;</w:t>
      </w:r>
    </w:p>
    <w:p w14:paraId="47B7ABE6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}</w:t>
      </w:r>
    </w:p>
    <w:p w14:paraId="6C4A7E07" w14:textId="77777777" w:rsidR="008039E1" w:rsidRPr="008039E1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  <w:t>a /= c;</w:t>
      </w:r>
    </w:p>
    <w:p w14:paraId="00D1CCD5" w14:textId="77777777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8039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D0130D">
        <w:rPr>
          <w:rFonts w:ascii="Times New Roman" w:hAnsi="Times New Roman" w:cs="Times New Roman"/>
          <w:sz w:val="22"/>
          <w:szCs w:val="22"/>
          <w:lang w:val="en-US"/>
        </w:rPr>
        <w:t>n++;</w:t>
      </w:r>
    </w:p>
    <w:p w14:paraId="0BABA547" w14:textId="77777777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0130D">
        <w:rPr>
          <w:rFonts w:ascii="Times New Roman" w:hAnsi="Times New Roman" w:cs="Times New Roman"/>
          <w:sz w:val="22"/>
          <w:szCs w:val="22"/>
          <w:lang w:val="en-US"/>
        </w:rPr>
        <w:tab/>
        <w:t>}</w:t>
      </w:r>
    </w:p>
    <w:p w14:paraId="52F05A7A" w14:textId="77777777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0130D"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69CBDCD0" w14:textId="77777777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0130D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spellStart"/>
      <w:r w:rsidRPr="00D0130D">
        <w:rPr>
          <w:rFonts w:ascii="Times New Roman" w:hAnsi="Times New Roman" w:cs="Times New Roman"/>
          <w:sz w:val="22"/>
          <w:szCs w:val="22"/>
          <w:lang w:val="en-US"/>
        </w:rPr>
        <w:t>cout</w:t>
      </w:r>
      <w:proofErr w:type="spellEnd"/>
      <w:r w:rsidRPr="00D0130D">
        <w:rPr>
          <w:rFonts w:ascii="Times New Roman" w:hAnsi="Times New Roman" w:cs="Times New Roman"/>
          <w:sz w:val="22"/>
          <w:szCs w:val="22"/>
          <w:lang w:val="en-US"/>
        </w:rPr>
        <w:t xml:space="preserve"> &lt;&lt; n;</w:t>
      </w:r>
    </w:p>
    <w:p w14:paraId="4CE2FBAB" w14:textId="77777777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0130D">
        <w:rPr>
          <w:rFonts w:ascii="Times New Roman" w:hAnsi="Times New Roman" w:cs="Times New Roman"/>
          <w:sz w:val="22"/>
          <w:szCs w:val="22"/>
          <w:lang w:val="en-US"/>
        </w:rPr>
        <w:tab/>
        <w:t>return 0;</w:t>
      </w:r>
    </w:p>
    <w:p w14:paraId="1C162043" w14:textId="2EC49AFA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0130D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77A225D" w14:textId="338536CF" w:rsidR="008039E1" w:rsidRPr="00D0130D" w:rsidRDefault="008039E1" w:rsidP="008039E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89461B1" w14:textId="7DA86A1C" w:rsidR="008039E1" w:rsidRDefault="008039E1" w:rsidP="008039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39E1">
        <w:rPr>
          <w:rFonts w:ascii="Times New Roman" w:hAnsi="Times New Roman" w:cs="Times New Roman"/>
          <w:b/>
          <w:bCs/>
          <w:sz w:val="28"/>
          <w:szCs w:val="28"/>
        </w:rPr>
        <w:t>Тест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039E1" w14:paraId="642795F3" w14:textId="77777777" w:rsidTr="008039E1">
        <w:tc>
          <w:tcPr>
            <w:tcW w:w="3115" w:type="dxa"/>
          </w:tcPr>
          <w:p w14:paraId="27514E50" w14:textId="55BD0042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3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14:paraId="75361ED0" w14:textId="5ECA9525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3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14:paraId="384903E7" w14:textId="2989A884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9E1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8039E1" w14:paraId="34A0AC81" w14:textId="77777777" w:rsidTr="008039E1">
        <w:tc>
          <w:tcPr>
            <w:tcW w:w="3115" w:type="dxa"/>
          </w:tcPr>
          <w:p w14:paraId="5DB06DBB" w14:textId="644D9F50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3115" w:type="dxa"/>
          </w:tcPr>
          <w:p w14:paraId="546E92B2" w14:textId="55A9A96E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3115" w:type="dxa"/>
          </w:tcPr>
          <w:p w14:paraId="30FEA8DB" w14:textId="68D5CB48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39E1" w14:paraId="0DA76908" w14:textId="77777777" w:rsidTr="008039E1">
        <w:tc>
          <w:tcPr>
            <w:tcW w:w="3115" w:type="dxa"/>
          </w:tcPr>
          <w:p w14:paraId="1306ADA1" w14:textId="5F56401C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023FA806" w14:textId="44D5F64A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14:paraId="5F1D99F0" w14:textId="150390C8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8039E1" w14:paraId="0A11406D" w14:textId="77777777" w:rsidTr="008039E1">
        <w:tc>
          <w:tcPr>
            <w:tcW w:w="3115" w:type="dxa"/>
          </w:tcPr>
          <w:p w14:paraId="6A74FE0B" w14:textId="2C85AA32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115" w:type="dxa"/>
          </w:tcPr>
          <w:p w14:paraId="2542D74C" w14:textId="1EDF0194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14:paraId="104A3649" w14:textId="6C4C5431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39E1" w14:paraId="66271E21" w14:textId="77777777" w:rsidTr="008039E1">
        <w:tc>
          <w:tcPr>
            <w:tcW w:w="3115" w:type="dxa"/>
          </w:tcPr>
          <w:p w14:paraId="52E14806" w14:textId="4746DC4D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14:paraId="2794F163" w14:textId="7FBF8E17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115" w:type="dxa"/>
          </w:tcPr>
          <w:p w14:paraId="17FD2953" w14:textId="72BAFA52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039E1" w14:paraId="259C940B" w14:textId="77777777" w:rsidTr="008039E1">
        <w:tc>
          <w:tcPr>
            <w:tcW w:w="3115" w:type="dxa"/>
          </w:tcPr>
          <w:p w14:paraId="05BBD50C" w14:textId="557120DF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14:paraId="11E8E6E8" w14:textId="7006E1A0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2EEF18F1" w14:textId="5D0564D0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8039E1" w14:paraId="6AFDC0A8" w14:textId="77777777" w:rsidTr="008039E1">
        <w:tc>
          <w:tcPr>
            <w:tcW w:w="3115" w:type="dxa"/>
          </w:tcPr>
          <w:p w14:paraId="02E83035" w14:textId="6418FE0D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208E1C4D" w14:textId="0CBCC861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06E06E8D" w14:textId="415FD79A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039E1" w14:paraId="15C41464" w14:textId="77777777" w:rsidTr="008039E1">
        <w:tc>
          <w:tcPr>
            <w:tcW w:w="3115" w:type="dxa"/>
          </w:tcPr>
          <w:p w14:paraId="23D4D808" w14:textId="3C9359CC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540</w:t>
            </w:r>
          </w:p>
        </w:tc>
        <w:tc>
          <w:tcPr>
            <w:tcW w:w="3115" w:type="dxa"/>
          </w:tcPr>
          <w:p w14:paraId="37706D12" w14:textId="292B33E0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3115" w:type="dxa"/>
          </w:tcPr>
          <w:p w14:paraId="6F150DEC" w14:textId="229CC2B5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8039E1" w14:paraId="42954E4B" w14:textId="77777777" w:rsidTr="008039E1">
        <w:tc>
          <w:tcPr>
            <w:tcW w:w="3115" w:type="dxa"/>
          </w:tcPr>
          <w:p w14:paraId="1E4F0B55" w14:textId="0B19007C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3115" w:type="dxa"/>
          </w:tcPr>
          <w:p w14:paraId="59728EE6" w14:textId="462B0A37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14:paraId="1AE0F149" w14:textId="7C33A895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39E1" w14:paraId="29E0D929" w14:textId="77777777" w:rsidTr="008039E1">
        <w:tc>
          <w:tcPr>
            <w:tcW w:w="3115" w:type="dxa"/>
          </w:tcPr>
          <w:p w14:paraId="74E965BD" w14:textId="21502A3B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999983</w:t>
            </w:r>
          </w:p>
        </w:tc>
        <w:tc>
          <w:tcPr>
            <w:tcW w:w="3115" w:type="dxa"/>
          </w:tcPr>
          <w:p w14:paraId="38F10357" w14:textId="1B70DD52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1119E7DE" w14:textId="6DC10ADE" w:rsidR="008039E1" w:rsidRPr="008039E1" w:rsidRDefault="008039E1" w:rsidP="00803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</w:tbl>
    <w:p w14:paraId="40FBB174" w14:textId="2C5F1532" w:rsidR="008039E1" w:rsidRDefault="008039E1" w:rsidP="008039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CE85E" w14:textId="3BC2FA92" w:rsidR="008039E1" w:rsidRPr="00A97A29" w:rsidRDefault="008039E1" w:rsidP="008039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Некоторые примеры </w:t>
      </w:r>
      <w:r w:rsidR="00A97A29">
        <w:rPr>
          <w:rFonts w:ascii="Times New Roman" w:hAnsi="Times New Roman" w:cs="Times New Roman"/>
          <w:sz w:val="28"/>
          <w:szCs w:val="28"/>
        </w:rPr>
        <w:t>с консоли</w:t>
      </w:r>
      <w:r w:rsidR="00A97A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4C7E2F" w14:textId="6D3BB3D2" w:rsidR="00D83A8F" w:rsidRDefault="008039E1" w:rsidP="00D83A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9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6E79E0" wp14:editId="5B0A33AA">
            <wp:extent cx="4099560" cy="6291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9564" cy="63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0BAE" w14:textId="5D17A701" w:rsidR="008039E1" w:rsidRDefault="008039E1" w:rsidP="00D83A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6EAA00" w14:textId="4C97DCC3" w:rsidR="008039E1" w:rsidRDefault="008039E1" w:rsidP="00D83A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9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C81BA2" wp14:editId="09AACBC2">
            <wp:extent cx="4053840" cy="589899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935" cy="5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FEFA" w14:textId="15985AD2" w:rsidR="008039E1" w:rsidRPr="002D403B" w:rsidRDefault="008039E1" w:rsidP="00D83A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9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E0E94F" wp14:editId="3768039B">
            <wp:extent cx="4091940" cy="6533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470" cy="6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9F60" w14:textId="5E9900E8" w:rsidR="00D83A8F" w:rsidRPr="002D403B" w:rsidRDefault="00D83A8F" w:rsidP="00D83A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03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выполнения программы</w:t>
      </w:r>
      <w:proofErr w:type="gramStart"/>
      <w:r w:rsidRPr="002D403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D403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D403B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2D403B">
        <w:rPr>
          <w:rFonts w:ascii="Times New Roman" w:hAnsi="Times New Roman" w:cs="Times New Roman"/>
          <w:sz w:val="28"/>
          <w:szCs w:val="28"/>
        </w:rPr>
        <w:t xml:space="preserve"> выходе пользователь получает результат </w:t>
      </w:r>
      <w:r w:rsidR="008039E1">
        <w:rPr>
          <w:rFonts w:ascii="Times New Roman" w:hAnsi="Times New Roman" w:cs="Times New Roman"/>
          <w:sz w:val="28"/>
          <w:szCs w:val="28"/>
        </w:rPr>
        <w:t xml:space="preserve">такое </w:t>
      </w:r>
      <w:r w:rsidR="008039E1" w:rsidRPr="00541022">
        <w:rPr>
          <w:rFonts w:ascii="Times New Roman" w:hAnsi="Times New Roman" w:cs="Times New Roman"/>
          <w:bCs/>
          <w:sz w:val="28"/>
          <w:szCs w:val="28"/>
        </w:rPr>
        <w:t>минимальное n, чтобы Bⁿ делилось на A.</w:t>
      </w:r>
    </w:p>
    <w:p w14:paraId="159BF899" w14:textId="067EE15A" w:rsidR="00D83A8F" w:rsidRPr="00D0130D" w:rsidRDefault="00D83A8F" w:rsidP="00D83A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8222F1" w14:textId="675BA4C4" w:rsidR="00D83A8F" w:rsidRPr="002D403B" w:rsidRDefault="00D83A8F" w:rsidP="00D83A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03B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="00A97A29" w:rsidRPr="00A97A29">
        <w:rPr>
          <w:rFonts w:ascii="Times New Roman" w:hAnsi="Times New Roman" w:cs="Times New Roman"/>
          <w:bCs/>
          <w:sz w:val="28"/>
          <w:szCs w:val="28"/>
        </w:rPr>
        <w:t>Задача решена через НОД. Это позволяет избежать переполнения и уложиться в 1 секунду. Код короткий и понятный</w:t>
      </w:r>
    </w:p>
    <w:p w14:paraId="40836EE9" w14:textId="77777777" w:rsidR="00D83A8F" w:rsidRPr="002D403B" w:rsidRDefault="00D83A8F" w:rsidP="00D83A8F">
      <w:pPr>
        <w:rPr>
          <w:rFonts w:ascii="Times New Roman" w:hAnsi="Times New Roman" w:cs="Times New Roman"/>
          <w:sz w:val="28"/>
          <w:szCs w:val="28"/>
        </w:rPr>
      </w:pPr>
    </w:p>
    <w:p w14:paraId="0ABE73D9" w14:textId="77777777" w:rsidR="00A97A29" w:rsidRPr="00A97A29" w:rsidRDefault="00A97A29" w:rsidP="00A97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A29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0825ACCC" w14:textId="35BE1BAA" w:rsidR="00A97A29" w:rsidRPr="00A97A29" w:rsidRDefault="00A97A29" w:rsidP="00A97A29">
      <w:pPr>
        <w:rPr>
          <w:rFonts w:ascii="Times New Roman" w:hAnsi="Times New Roman" w:cs="Times New Roman"/>
          <w:sz w:val="28"/>
          <w:szCs w:val="28"/>
        </w:rPr>
      </w:pPr>
      <w:r w:rsidRPr="00A97A29">
        <w:rPr>
          <w:rFonts w:ascii="Times New Roman" w:hAnsi="Times New Roman" w:cs="Times New Roman"/>
          <w:sz w:val="28"/>
          <w:szCs w:val="28"/>
        </w:rPr>
        <w:t>1) e-maxx.ru — Алгоритм Евклида</w:t>
      </w:r>
    </w:p>
    <w:p w14:paraId="70A37DE9" w14:textId="59380812" w:rsidR="00A97A29" w:rsidRPr="00A97A29" w:rsidRDefault="00A97A29" w:rsidP="00A97A29">
      <w:pPr>
        <w:rPr>
          <w:rFonts w:ascii="Times New Roman" w:hAnsi="Times New Roman" w:cs="Times New Roman"/>
          <w:sz w:val="28"/>
          <w:szCs w:val="28"/>
        </w:rPr>
      </w:pPr>
      <w:r w:rsidRPr="00A97A29">
        <w:rPr>
          <w:rFonts w:ascii="Times New Roman" w:hAnsi="Times New Roman" w:cs="Times New Roman"/>
          <w:sz w:val="28"/>
          <w:szCs w:val="28"/>
        </w:rPr>
        <w:t>2) e-maxx.ru — Факторизация</w:t>
      </w:r>
    </w:p>
    <w:p w14:paraId="0D42C80D" w14:textId="5A4A4BFB" w:rsidR="003642AE" w:rsidRPr="00A97A29" w:rsidRDefault="00A97A29" w:rsidP="00A97A29">
      <w:pPr>
        <w:rPr>
          <w:rFonts w:ascii="Times New Roman" w:hAnsi="Times New Roman" w:cs="Times New Roman"/>
          <w:sz w:val="28"/>
          <w:szCs w:val="28"/>
        </w:rPr>
      </w:pPr>
      <w:r w:rsidRPr="00A97A29">
        <w:rPr>
          <w:rFonts w:ascii="Times New Roman" w:hAnsi="Times New Roman" w:cs="Times New Roman"/>
          <w:sz w:val="28"/>
          <w:szCs w:val="28"/>
        </w:rPr>
        <w:t>3) Страуструп Б. — Язык программирования C++</w:t>
      </w:r>
    </w:p>
    <w:sectPr w:rsidR="003642AE" w:rsidRPr="00A97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22"/>
    <w:rsid w:val="003642AE"/>
    <w:rsid w:val="00526B72"/>
    <w:rsid w:val="00541022"/>
    <w:rsid w:val="00657AEA"/>
    <w:rsid w:val="007B4548"/>
    <w:rsid w:val="008039E1"/>
    <w:rsid w:val="00A96CA7"/>
    <w:rsid w:val="00A97A29"/>
    <w:rsid w:val="00CA6595"/>
    <w:rsid w:val="00D0130D"/>
    <w:rsid w:val="00D8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36272"/>
  <w15:chartTrackingRefBased/>
  <w15:docId w15:val="{3F87E58F-21E4-40C2-AC07-867553A1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8F"/>
  </w:style>
  <w:style w:type="paragraph" w:styleId="1">
    <w:name w:val="heading 1"/>
    <w:basedOn w:val="a"/>
    <w:next w:val="a"/>
    <w:link w:val="10"/>
    <w:uiPriority w:val="9"/>
    <w:qFormat/>
    <w:rsid w:val="00D8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A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A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A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A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A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A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A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A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A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A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3A8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3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YZ\Kod_dz\python\otchet\Python_otchet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Python_otchet.dotx</Template>
  <TotalTime>31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Никитин</dc:creator>
  <cp:keywords/>
  <dc:description/>
  <cp:lastModifiedBy>Савелий Никитин</cp:lastModifiedBy>
  <cp:revision>3</cp:revision>
  <dcterms:created xsi:type="dcterms:W3CDTF">2026-02-12T17:02:00Z</dcterms:created>
  <dcterms:modified xsi:type="dcterms:W3CDTF">2026-02-12T18:09:00Z</dcterms:modified>
</cp:coreProperties>
</file>